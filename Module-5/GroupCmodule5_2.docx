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181DE75A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863F4A">
        <w:t>5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7D5FF836" w14:textId="77777777" w:rsidR="00863F4A" w:rsidRPr="00863F4A" w:rsidRDefault="00863F4A" w:rsidP="00863F4A">
      <w:pPr>
        <w:ind w:firstLine="0"/>
        <w:jc w:val="center"/>
        <w:rPr>
          <w:b/>
          <w:bCs/>
        </w:rPr>
      </w:pPr>
      <w:r w:rsidRPr="00863F4A">
        <w:t>Wade Eckert</w:t>
      </w:r>
    </w:p>
    <w:p w14:paraId="325A7D0E" w14:textId="29F67374" w:rsidR="00863F4A" w:rsidRDefault="00863F4A" w:rsidP="00863F4A">
      <w:pPr>
        <w:ind w:firstLine="0"/>
        <w:jc w:val="center"/>
      </w:pPr>
      <w:r w:rsidRPr="00863F4A">
        <w:t>Zak Nizam</w:t>
      </w:r>
    </w:p>
    <w:p w14:paraId="2265DF3B" w14:textId="77777777" w:rsidR="00863F4A" w:rsidRPr="00863F4A" w:rsidRDefault="00863F4A" w:rsidP="00863F4A">
      <w:pPr>
        <w:ind w:firstLine="0"/>
        <w:jc w:val="center"/>
        <w:rPr>
          <w:b/>
          <w:bCs/>
        </w:rPr>
      </w:pP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4227ACFF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863F4A">
        <w:t>Advanced Python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3B19F1DD" w14:textId="025A6FE2" w:rsidR="201D26C8" w:rsidRDefault="00863F4A" w:rsidP="002C79E6">
      <w:pPr>
        <w:pStyle w:val="Subtitle"/>
      </w:pPr>
      <w:r>
        <w:t>January</w:t>
      </w:r>
      <w:r w:rsidR="00630EBF">
        <w:t xml:space="preserve"> </w:t>
      </w:r>
      <w:r>
        <w:t>24</w:t>
      </w:r>
      <w:r w:rsidR="008B265C">
        <w:t>th</w:t>
      </w:r>
      <w:r w:rsidR="00630EBF">
        <w:t>, 202</w:t>
      </w:r>
      <w:r>
        <w:t>6</w:t>
      </w:r>
    </w:p>
    <w:p w14:paraId="6D6083B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AA950C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C8BD72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0F00C9C" w14:textId="77777777" w:rsidR="201D26C8" w:rsidRDefault="201D26C8" w:rsidP="00123DD7">
      <w:pPr>
        <w:pStyle w:val="Title2"/>
        <w:jc w:val="left"/>
        <w:rPr>
          <w:rFonts w:ascii="Calibri" w:eastAsia="Calibri" w:hAnsi="Calibri" w:cs="Calibri"/>
          <w:szCs w:val="22"/>
        </w:rPr>
      </w:pPr>
    </w:p>
    <w:p w14:paraId="54209CC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DE8370F" w14:textId="7894875A" w:rsidR="00A9460B" w:rsidRDefault="00123DD7" w:rsidP="00863F4A">
      <w:r>
        <w:br w:type="page"/>
      </w:r>
    </w:p>
    <w:p w14:paraId="154302DB" w14:textId="77E07279" w:rsidR="0093485A" w:rsidRPr="00123DD7" w:rsidRDefault="00863F4A" w:rsidP="00863F4A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3C9678" wp14:editId="70D02DB9">
            <wp:simplePos x="0" y="0"/>
            <wp:positionH relativeFrom="column">
              <wp:posOffset>42863</wp:posOffset>
            </wp:positionH>
            <wp:positionV relativeFrom="paragraph">
              <wp:posOffset>0</wp:posOffset>
            </wp:positionV>
            <wp:extent cx="5939155" cy="5262880"/>
            <wp:effectExtent l="0" t="0" r="4445" b="0"/>
            <wp:wrapNone/>
            <wp:docPr id="35453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3485A" w:rsidRPr="00123DD7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6679B" w14:textId="77777777" w:rsidR="00EF0F81" w:rsidRDefault="00EF0F81">
      <w:pPr>
        <w:spacing w:line="240" w:lineRule="auto"/>
      </w:pPr>
      <w:r>
        <w:separator/>
      </w:r>
    </w:p>
    <w:p w14:paraId="7EC18883" w14:textId="77777777" w:rsidR="00EF0F81" w:rsidRDefault="00EF0F81"/>
  </w:endnote>
  <w:endnote w:type="continuationSeparator" w:id="0">
    <w:p w14:paraId="2A5C241F" w14:textId="77777777" w:rsidR="00EF0F81" w:rsidRDefault="00EF0F81">
      <w:pPr>
        <w:spacing w:line="240" w:lineRule="auto"/>
      </w:pPr>
      <w:r>
        <w:continuationSeparator/>
      </w:r>
    </w:p>
    <w:p w14:paraId="2BE2708F" w14:textId="77777777" w:rsidR="00EF0F81" w:rsidRDefault="00EF0F81"/>
  </w:endnote>
  <w:endnote w:type="continuationNotice" w:id="1">
    <w:p w14:paraId="3EED8EB1" w14:textId="77777777" w:rsidR="00EF0F81" w:rsidRDefault="00EF0F8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E99B7" w14:textId="77777777" w:rsidR="00EF0F81" w:rsidRDefault="00EF0F81">
      <w:pPr>
        <w:spacing w:line="240" w:lineRule="auto"/>
      </w:pPr>
      <w:r>
        <w:separator/>
      </w:r>
    </w:p>
    <w:p w14:paraId="1DABFB51" w14:textId="77777777" w:rsidR="00EF0F81" w:rsidRDefault="00EF0F81"/>
  </w:footnote>
  <w:footnote w:type="continuationSeparator" w:id="0">
    <w:p w14:paraId="2E55A950" w14:textId="77777777" w:rsidR="00EF0F81" w:rsidRDefault="00EF0F81">
      <w:pPr>
        <w:spacing w:line="240" w:lineRule="auto"/>
      </w:pPr>
      <w:r>
        <w:continuationSeparator/>
      </w:r>
    </w:p>
    <w:p w14:paraId="274D2E91" w14:textId="77777777" w:rsidR="00EF0F81" w:rsidRDefault="00EF0F81"/>
  </w:footnote>
  <w:footnote w:type="continuationNotice" w:id="1">
    <w:p w14:paraId="3E157FB5" w14:textId="77777777" w:rsidR="00EF0F81" w:rsidRDefault="00EF0F8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3D9B"/>
    <w:rsid w:val="000D3E93"/>
    <w:rsid w:val="000D4642"/>
    <w:rsid w:val="000D539D"/>
    <w:rsid w:val="000F6CC5"/>
    <w:rsid w:val="00116273"/>
    <w:rsid w:val="00123DD7"/>
    <w:rsid w:val="00131A73"/>
    <w:rsid w:val="0013648C"/>
    <w:rsid w:val="00136D0C"/>
    <w:rsid w:val="00153595"/>
    <w:rsid w:val="00180738"/>
    <w:rsid w:val="00182361"/>
    <w:rsid w:val="001829E6"/>
    <w:rsid w:val="002057EB"/>
    <w:rsid w:val="00247D4F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C38ED"/>
    <w:rsid w:val="003C5D52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B6E8C"/>
    <w:rsid w:val="007E2CF6"/>
    <w:rsid w:val="007F0973"/>
    <w:rsid w:val="00802318"/>
    <w:rsid w:val="00833ACC"/>
    <w:rsid w:val="00844EC1"/>
    <w:rsid w:val="00862006"/>
    <w:rsid w:val="00863F4A"/>
    <w:rsid w:val="0087407D"/>
    <w:rsid w:val="0087486E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B3A0D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E0911"/>
    <w:rsid w:val="00AE5A32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5443E"/>
    <w:rsid w:val="00C933D4"/>
    <w:rsid w:val="00CA39A9"/>
    <w:rsid w:val="00CE1771"/>
    <w:rsid w:val="00CE661B"/>
    <w:rsid w:val="00D06390"/>
    <w:rsid w:val="00D230FF"/>
    <w:rsid w:val="00D27DD6"/>
    <w:rsid w:val="00D4551B"/>
    <w:rsid w:val="00D620FD"/>
    <w:rsid w:val="00D665C0"/>
    <w:rsid w:val="00D75BB7"/>
    <w:rsid w:val="00D851A1"/>
    <w:rsid w:val="00D91044"/>
    <w:rsid w:val="00DD7A79"/>
    <w:rsid w:val="00E1704D"/>
    <w:rsid w:val="00E31F35"/>
    <w:rsid w:val="00E33482"/>
    <w:rsid w:val="00E41175"/>
    <w:rsid w:val="00E51C40"/>
    <w:rsid w:val="00E67454"/>
    <w:rsid w:val="00E96400"/>
    <w:rsid w:val="00EB7CFC"/>
    <w:rsid w:val="00EC646B"/>
    <w:rsid w:val="00EF0F81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63F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2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2026-01-24T18:28:00Z</dcterms:created>
  <dcterms:modified xsi:type="dcterms:W3CDTF">2026-01-24T18:30:00Z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